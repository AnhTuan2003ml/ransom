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52E59650" w:rsidR="004266D5" w:rsidRPr="006F4C82" w:rsidRDefault="009666D2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1D8C47A" w:rsidR="001F12B5" w:rsidRPr="006F4C82" w:rsidRDefault="009666D2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Ransomware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693A3FC" w:rsidR="004266D5" w:rsidRPr="006F4C82" w:rsidRDefault="009666D2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03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6998F2F" w:rsidR="004266D5" w:rsidRPr="006F4C82" w:rsidRDefault="009666D2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10h30p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11h30p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1CA5EA32" w:rsidR="004266D5" w:rsidRPr="006F4C82" w:rsidRDefault="009666D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 về cấu trúc của mã virut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4B0408B" w:rsidR="00802042" w:rsidRPr="006F4C82" w:rsidRDefault="009666D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21011117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47063CDD" w:rsidR="00802042" w:rsidRPr="006F4C82" w:rsidRDefault="009666D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Anh Tuấn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927933D" w:rsidR="00802042" w:rsidRPr="006F4C82" w:rsidRDefault="009666D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21011117@st.phenikaa-uni.edu.vn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488A9D" w:rsidR="00802042" w:rsidRPr="006F4C82" w:rsidRDefault="009666D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0B3B6886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64" w:type="dxa"/>
          </w:tcPr>
          <w:p w14:paraId="5686F334" w14:textId="59D194B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122CE7B0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C97682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64" w:type="dxa"/>
          </w:tcPr>
          <w:p w14:paraId="2640034E" w14:textId="6DC4A469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0CB917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1C9C891" w14:textId="5E5BE119" w:rsidR="000E11B1" w:rsidRPr="006F4C82" w:rsidRDefault="000E11B1" w:rsidP="000E11B1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 xml:space="preserve">* </w:t>
      </w:r>
      <w:r w:rsidR="00BD4DE6" w:rsidRPr="006F4C82">
        <w:rPr>
          <w:rFonts w:ascii="Times New Roman" w:hAnsi="Times New Roman"/>
          <w:i/>
          <w:iCs/>
          <w:szCs w:val="24"/>
        </w:rPr>
        <w:t>Sinh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452053E4" w14:textId="64462BCE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  <w:r w:rsidRPr="006F4C82">
        <w:rPr>
          <w:rFonts w:ascii="Times New Roman" w:hAnsi="Times New Roman"/>
          <w:i/>
          <w:iCs/>
          <w:szCs w:val="24"/>
        </w:rPr>
        <w:t>**</w:t>
      </w:r>
      <w:r w:rsidR="00BD4DE6" w:rsidRPr="006F4C82">
        <w:rPr>
          <w:rFonts w:ascii="Times New Roman" w:hAnsi="Times New Roman"/>
          <w:i/>
          <w:iCs/>
          <w:szCs w:val="24"/>
        </w:rPr>
        <w:t>Tến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6F4C82">
        <w:rPr>
          <w:rFonts w:ascii="Times New Roman" w:hAnsi="Times New Roman"/>
          <w:i/>
          <w:iCs/>
          <w:szCs w:val="24"/>
        </w:rPr>
        <w:t>: TeamID_MeetingMinutesReport_MeetingNo_Date_documentversion.</w:t>
      </w:r>
      <w:r w:rsidRPr="006F4C82">
        <w:rPr>
          <w:rFonts w:ascii="Times New Roman" w:hAnsi="Times New Roman"/>
          <w:b/>
          <w:bCs/>
          <w:i/>
          <w:iCs/>
          <w:szCs w:val="24"/>
        </w:rPr>
        <w:t xml:space="preserve">pdf </w:t>
      </w:r>
      <w:r w:rsidRPr="006F4C82">
        <w:rPr>
          <w:rFonts w:ascii="Times New Roman" w:hAnsi="Times New Roman"/>
          <w:i/>
          <w:iCs/>
          <w:szCs w:val="24"/>
        </w:rPr>
        <w:br/>
        <w:t>(</w:t>
      </w:r>
      <w:r w:rsidR="00B67003" w:rsidRPr="006F4C82">
        <w:rPr>
          <w:rFonts w:ascii="Times New Roman" w:hAnsi="Times New Roman"/>
          <w:i/>
          <w:iCs/>
          <w:szCs w:val="24"/>
        </w:rPr>
        <w:t>Ví</w:t>
      </w:r>
      <w:r w:rsidR="00B67003"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6F4C82">
        <w:rPr>
          <w:rFonts w:ascii="Times New Roman" w:hAnsi="Times New Roman"/>
          <w:i/>
          <w:iCs/>
          <w:szCs w:val="24"/>
        </w:rPr>
        <w:t xml:space="preserve">: 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N01</w:t>
      </w:r>
      <w:r w:rsidRPr="006F4C82">
        <w:rPr>
          <w:rFonts w:ascii="Times New Roman" w:hAnsi="Times New Roman"/>
          <w:b/>
          <w:bCs/>
          <w:i/>
          <w:iCs/>
          <w:szCs w:val="24"/>
        </w:rPr>
        <w:t>_MeetingMinutesReport_01_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19092023</w:t>
      </w:r>
      <w:r w:rsidRPr="006F4C82">
        <w:rPr>
          <w:rFonts w:ascii="Times New Roman" w:hAnsi="Times New Roman"/>
          <w:b/>
          <w:bCs/>
          <w:i/>
          <w:iCs/>
          <w:szCs w:val="24"/>
        </w:rPr>
        <w:t>_v1.pdf</w:t>
      </w:r>
      <w:r w:rsidRPr="006F4C82">
        <w:rPr>
          <w:rFonts w:ascii="Times New Roman" w:hAnsi="Times New Roman"/>
          <w:i/>
          <w:iCs/>
          <w:szCs w:val="24"/>
        </w:rPr>
        <w:t>)</w:t>
      </w:r>
    </w:p>
    <w:p w14:paraId="043F3D47" w14:textId="77777777" w:rsidR="000E11B1" w:rsidRPr="006F4C82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69524" w14:textId="77777777" w:rsidR="003A406B" w:rsidRDefault="003A406B">
      <w:r>
        <w:separator/>
      </w:r>
    </w:p>
  </w:endnote>
  <w:endnote w:type="continuationSeparator" w:id="0">
    <w:p w14:paraId="31E42EC3" w14:textId="77777777" w:rsidR="003A406B" w:rsidRDefault="003A406B">
      <w:r>
        <w:continuationSeparator/>
      </w:r>
    </w:p>
  </w:endnote>
  <w:endnote w:type="continuationNotice" w:id="1">
    <w:p w14:paraId="27E11EEF" w14:textId="77777777" w:rsidR="003A406B" w:rsidRDefault="003A40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39E5C" w14:textId="77777777" w:rsidR="003A406B" w:rsidRDefault="003A406B">
      <w:r>
        <w:separator/>
      </w:r>
    </w:p>
  </w:footnote>
  <w:footnote w:type="continuationSeparator" w:id="0">
    <w:p w14:paraId="3D7F4CA3" w14:textId="77777777" w:rsidR="003A406B" w:rsidRDefault="003A406B">
      <w:r>
        <w:continuationSeparator/>
      </w:r>
    </w:p>
  </w:footnote>
  <w:footnote w:type="continuationNotice" w:id="1">
    <w:p w14:paraId="7538A407" w14:textId="77777777" w:rsidR="003A406B" w:rsidRDefault="003A40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9666D2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77445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25785"/>
    <w:rsid w:val="00361221"/>
    <w:rsid w:val="00384904"/>
    <w:rsid w:val="003A406B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666D2"/>
    <w:rsid w:val="009C2AE3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30</TotalTime>
  <Pages>2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Tuấn Phạm</cp:lastModifiedBy>
  <cp:revision>28</cp:revision>
  <cp:lastPrinted>2007-02-07T02:13:00Z</cp:lastPrinted>
  <dcterms:created xsi:type="dcterms:W3CDTF">2023-09-07T01:02:00Z</dcterms:created>
  <dcterms:modified xsi:type="dcterms:W3CDTF">2023-10-03T11:46:00Z</dcterms:modified>
</cp:coreProperties>
</file>